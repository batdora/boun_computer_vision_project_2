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63EE" w14:textId="13669EC3" w:rsidR="00704DF5" w:rsidRDefault="00704DF5" w:rsidP="00704DF5">
      <w:pPr>
        <w:pStyle w:val="Heading1"/>
        <w:jc w:val="center"/>
      </w:pPr>
      <w:r>
        <w:t>CMPE537 Project 1</w:t>
      </w:r>
    </w:p>
    <w:p w14:paraId="4A0DC1F2" w14:textId="0A313BD3" w:rsidR="0000042D" w:rsidRDefault="0000042D" w:rsidP="0000042D">
      <w:pPr>
        <w:pStyle w:val="Heading2"/>
      </w:pPr>
      <w:r>
        <w:t>Git-Repo</w:t>
      </w:r>
    </w:p>
    <w:p w14:paraId="418D2182" w14:textId="2EC86EFD" w:rsidR="0000042D" w:rsidRDefault="0000042D" w:rsidP="0000042D">
      <w:pPr>
        <w:rPr>
          <w:lang w:val="en-US"/>
        </w:rPr>
      </w:pPr>
      <w:hyperlink r:id="rId8" w:history="1">
        <w:r w:rsidRPr="00C251E3">
          <w:rPr>
            <w:rStyle w:val="Hyperlink"/>
            <w:lang w:val="en-US"/>
          </w:rPr>
          <w:t>https://github.com/batdora/boun_computer_vision_project_1</w:t>
        </w:r>
      </w:hyperlink>
    </w:p>
    <w:p w14:paraId="27EC79D6" w14:textId="77777777" w:rsidR="00932D18" w:rsidRPr="00932D18" w:rsidRDefault="00932D18" w:rsidP="00932D18">
      <w:pPr>
        <w:rPr>
          <w:lang w:val="en-US"/>
        </w:rPr>
      </w:pPr>
    </w:p>
    <w:p w14:paraId="4CA4D0E6" w14:textId="379EE009" w:rsidR="00704DF5" w:rsidRDefault="00704DF5" w:rsidP="00704DF5">
      <w:pPr>
        <w:pStyle w:val="Heading2"/>
      </w:pPr>
      <w:r>
        <w:t>Task 1</w:t>
      </w:r>
    </w:p>
    <w:p w14:paraId="27660E36" w14:textId="64CDCF6B" w:rsidR="00704DF5" w:rsidRDefault="004C5026" w:rsidP="00704DF5">
      <w:pPr>
        <w:rPr>
          <w:lang w:val="en-US"/>
        </w:rPr>
      </w:pPr>
      <w:r>
        <w:rPr>
          <w:lang w:val="en-US"/>
        </w:rPr>
        <w:t>For k-means vectorized distance trick was used for efficiency.</w:t>
      </w:r>
    </w:p>
    <w:p w14:paraId="4A42EEC2" w14:textId="7FCD8E18" w:rsidR="004C5026" w:rsidRPr="00932D18" w:rsidRDefault="00000000" w:rsidP="00704DF5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 - c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- 2 * x.c</m:t>
          </m:r>
        </m:oMath>
      </m:oMathPara>
    </w:p>
    <w:p w14:paraId="7EFCCE6D" w14:textId="096D5309" w:rsidR="00932D18" w:rsidRPr="004C5026" w:rsidRDefault="00932D18" w:rsidP="00704DF5">
      <w:pPr>
        <w:rPr>
          <w:lang w:val="en-US"/>
        </w:rPr>
      </w:pPr>
      <w:r>
        <w:rPr>
          <w:lang w:val="en-US"/>
        </w:rPr>
        <w:t>Image 1 Click</w:t>
      </w:r>
    </w:p>
    <w:p w14:paraId="48746B88" w14:textId="6FCCBCD0" w:rsidR="004C5026" w:rsidRDefault="00932D18" w:rsidP="00704DF5">
      <w:pPr>
        <w:rPr>
          <w:lang w:val="en-US"/>
        </w:rPr>
      </w:pPr>
      <w:r>
        <w:rPr>
          <w:noProof/>
        </w:rPr>
        <w:drawing>
          <wp:inline distT="0" distB="0" distL="0" distR="0" wp14:anchorId="1C74681B" wp14:editId="6EA18A09">
            <wp:extent cx="5727700" cy="568325"/>
            <wp:effectExtent l="0" t="0" r="0" b="3175"/>
            <wp:docPr id="165573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35160" name="Picture 16557351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0D55" w14:textId="77777777" w:rsidR="00932D18" w:rsidRDefault="00932D18" w:rsidP="00704DF5">
      <w:pPr>
        <w:rPr>
          <w:lang w:val="en-US"/>
        </w:rPr>
      </w:pPr>
      <w:r>
        <w:rPr>
          <w:lang w:val="en-US"/>
        </w:rPr>
        <w:t>Image 1 Random</w:t>
      </w:r>
    </w:p>
    <w:p w14:paraId="0CEFD1AB" w14:textId="3F965B87" w:rsidR="00932D18" w:rsidRDefault="00932D18" w:rsidP="00704DF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8C21AE" wp14:editId="09A08882">
            <wp:extent cx="5727700" cy="568325"/>
            <wp:effectExtent l="0" t="0" r="0" b="3175"/>
            <wp:docPr id="2138058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58815" name="Picture 21380588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123B" w14:textId="649E7A09" w:rsidR="00932D18" w:rsidRDefault="00932D18" w:rsidP="00704DF5">
      <w:pPr>
        <w:rPr>
          <w:lang w:val="en-US"/>
        </w:rPr>
      </w:pPr>
      <w:r>
        <w:rPr>
          <w:lang w:val="en-US"/>
        </w:rPr>
        <w:t>Image 2 Click</w:t>
      </w:r>
    </w:p>
    <w:p w14:paraId="1EA74F8F" w14:textId="18D9941A" w:rsidR="00932D18" w:rsidRDefault="00932D18" w:rsidP="00704DF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135E91" wp14:editId="2C38FF3F">
            <wp:extent cx="5727700" cy="713105"/>
            <wp:effectExtent l="0" t="0" r="0" b="0"/>
            <wp:docPr id="359450964" name="Picture 3" descr="A blue frog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50964" name="Picture 3" descr="A blue frog on a leaf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18CA" w14:textId="38D8CD96" w:rsidR="00932D18" w:rsidRDefault="00932D18" w:rsidP="00704DF5">
      <w:pPr>
        <w:rPr>
          <w:lang w:val="en-US"/>
        </w:rPr>
      </w:pPr>
      <w:r>
        <w:rPr>
          <w:lang w:val="en-US"/>
        </w:rPr>
        <w:t>Image 2 Random</w:t>
      </w:r>
    </w:p>
    <w:p w14:paraId="55F6D5B8" w14:textId="51E69661" w:rsidR="00932D18" w:rsidRDefault="00932D18" w:rsidP="00704DF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23F84F" wp14:editId="7877EFD7">
            <wp:extent cx="5727700" cy="713105"/>
            <wp:effectExtent l="0" t="0" r="0" b="0"/>
            <wp:docPr id="2010119948" name="Picture 4" descr="A blue and black frog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19948" name="Picture 4" descr="A blue and black frog on a leaf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0D93" w14:textId="57E8FDC8" w:rsidR="00932D18" w:rsidRDefault="00932D18" w:rsidP="00704DF5">
      <w:pPr>
        <w:rPr>
          <w:lang w:val="en-US"/>
        </w:rPr>
      </w:pPr>
      <w:r>
        <w:rPr>
          <w:lang w:val="en-US"/>
        </w:rPr>
        <w:t>Image 3 Click</w:t>
      </w:r>
    </w:p>
    <w:p w14:paraId="1FEDF02F" w14:textId="75107CAE" w:rsidR="00932D18" w:rsidRDefault="00932D18" w:rsidP="00704DF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8C1527" wp14:editId="5D88E1C8">
            <wp:extent cx="5727700" cy="473075"/>
            <wp:effectExtent l="0" t="0" r="0" b="0"/>
            <wp:docPr id="1157752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52509" name="Picture 11577525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13F4" w14:textId="2F7F3CCE" w:rsidR="00932D18" w:rsidRDefault="00932D18" w:rsidP="00704DF5">
      <w:pPr>
        <w:rPr>
          <w:lang w:val="en-US"/>
        </w:rPr>
      </w:pPr>
      <w:r>
        <w:rPr>
          <w:lang w:val="en-US"/>
        </w:rPr>
        <w:t>Image 3 Random</w:t>
      </w:r>
    </w:p>
    <w:p w14:paraId="0CE9BCDC" w14:textId="5E4B6206" w:rsidR="00932D18" w:rsidRDefault="00932D18" w:rsidP="00704DF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2157AE" wp14:editId="77BE607F">
            <wp:extent cx="5727700" cy="473075"/>
            <wp:effectExtent l="0" t="0" r="0" b="0"/>
            <wp:docPr id="8545387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38746" name="Picture 8545387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0DE6" w14:textId="4B0EFAF0" w:rsidR="00932D18" w:rsidRDefault="00932D18" w:rsidP="00932D18">
      <w:pPr>
        <w:pStyle w:val="Heading2"/>
      </w:pPr>
      <w:r>
        <w:lastRenderedPageBreak/>
        <w:t>Task 2</w:t>
      </w:r>
    </w:p>
    <w:p w14:paraId="40ADB7FD" w14:textId="368FA852" w:rsidR="00932D18" w:rsidRPr="00ED1276" w:rsidRDefault="00932D18" w:rsidP="00932D18">
      <w:pPr>
        <w:rPr>
          <w:sz w:val="21"/>
          <w:szCs w:val="21"/>
          <w:lang w:val="en-US"/>
        </w:rPr>
      </w:pPr>
      <w:r w:rsidRPr="00ED1276">
        <w:rPr>
          <w:sz w:val="21"/>
          <w:szCs w:val="21"/>
          <w:lang w:val="en-US"/>
        </w:rPr>
        <w:t xml:space="preserve">4 different preprocessing methods </w:t>
      </w:r>
      <w:r w:rsidR="00AE55DE">
        <w:rPr>
          <w:sz w:val="21"/>
          <w:szCs w:val="21"/>
          <w:lang w:val="en-US"/>
        </w:rPr>
        <w:t xml:space="preserve">(a.k.a. modes) </w:t>
      </w:r>
      <w:r w:rsidRPr="00ED1276">
        <w:rPr>
          <w:sz w:val="21"/>
          <w:szCs w:val="21"/>
          <w:lang w:val="en-US"/>
        </w:rPr>
        <w:t>were established for this task:</w:t>
      </w:r>
    </w:p>
    <w:p w14:paraId="352B33FE" w14:textId="10B480D0" w:rsidR="00932D18" w:rsidRPr="00ED1276" w:rsidRDefault="00932D18" w:rsidP="00932D18">
      <w:pPr>
        <w:pStyle w:val="ListParagraph"/>
        <w:numPr>
          <w:ilvl w:val="0"/>
          <w:numId w:val="63"/>
        </w:numPr>
        <w:rPr>
          <w:b/>
          <w:bCs/>
          <w:sz w:val="21"/>
          <w:szCs w:val="21"/>
          <w:lang w:val="en-US"/>
        </w:rPr>
      </w:pPr>
      <w:r w:rsidRPr="00ED1276">
        <w:rPr>
          <w:b/>
          <w:bCs/>
          <w:sz w:val="21"/>
          <w:szCs w:val="21"/>
          <w:lang w:val="en-US"/>
        </w:rPr>
        <w:t xml:space="preserve">Basic: </w:t>
      </w:r>
      <w:r w:rsidRPr="00ED1276">
        <w:rPr>
          <w:sz w:val="21"/>
          <w:szCs w:val="21"/>
          <w:lang w:val="en-US"/>
        </w:rPr>
        <w:t>Simple RGB → grayscale → binary conversion</w:t>
      </w:r>
    </w:p>
    <w:p w14:paraId="0E8FDF58" w14:textId="10BEAE25" w:rsidR="00932D18" w:rsidRPr="00ED1276" w:rsidRDefault="00932D18" w:rsidP="00932D18">
      <w:pPr>
        <w:pStyle w:val="ListParagraph"/>
        <w:numPr>
          <w:ilvl w:val="0"/>
          <w:numId w:val="63"/>
        </w:numPr>
        <w:rPr>
          <w:b/>
          <w:bCs/>
          <w:sz w:val="21"/>
          <w:szCs w:val="21"/>
          <w:lang w:val="en-US"/>
        </w:rPr>
      </w:pPr>
      <w:r w:rsidRPr="00ED1276">
        <w:rPr>
          <w:b/>
          <w:bCs/>
          <w:sz w:val="21"/>
          <w:szCs w:val="21"/>
          <w:lang w:val="en-US"/>
        </w:rPr>
        <w:t>Plus:</w:t>
      </w:r>
      <w:r w:rsidRPr="00ED1276">
        <w:rPr>
          <w:sz w:val="21"/>
          <w:szCs w:val="21"/>
          <w:lang w:val="en-US"/>
        </w:rPr>
        <w:t xml:space="preserve"> </w:t>
      </w:r>
      <w:r w:rsidR="002B3546" w:rsidRPr="00ED1276">
        <w:rPr>
          <w:sz w:val="21"/>
          <w:szCs w:val="21"/>
          <w:lang w:val="en-US"/>
        </w:rPr>
        <w:t>Basic + noise removal + morphological operations</w:t>
      </w:r>
    </w:p>
    <w:p w14:paraId="0375DCC0" w14:textId="1E371E3D" w:rsidR="00932D18" w:rsidRPr="00ED1276" w:rsidRDefault="00932D18" w:rsidP="00932D18">
      <w:pPr>
        <w:pStyle w:val="ListParagraph"/>
        <w:numPr>
          <w:ilvl w:val="0"/>
          <w:numId w:val="63"/>
        </w:numPr>
        <w:rPr>
          <w:b/>
          <w:bCs/>
          <w:sz w:val="21"/>
          <w:szCs w:val="21"/>
          <w:lang w:val="en-US"/>
        </w:rPr>
      </w:pPr>
      <w:r w:rsidRPr="00ED1276">
        <w:rPr>
          <w:b/>
          <w:bCs/>
          <w:sz w:val="21"/>
          <w:szCs w:val="21"/>
          <w:lang w:val="en-US"/>
        </w:rPr>
        <w:t>Max:</w:t>
      </w:r>
      <w:r w:rsidR="002B3546" w:rsidRPr="00ED1276">
        <w:rPr>
          <w:b/>
          <w:bCs/>
          <w:sz w:val="21"/>
          <w:szCs w:val="21"/>
          <w:lang w:val="en-US"/>
        </w:rPr>
        <w:t xml:space="preserve"> </w:t>
      </w:r>
      <w:r w:rsidR="002B3546" w:rsidRPr="00ED1276">
        <w:rPr>
          <w:sz w:val="21"/>
          <w:szCs w:val="21"/>
          <w:lang w:val="en-US"/>
        </w:rPr>
        <w:t>Multiple rounds of morphological operations</w:t>
      </w:r>
    </w:p>
    <w:p w14:paraId="11266BA0" w14:textId="2B64277A" w:rsidR="00932D18" w:rsidRPr="00AE55DE" w:rsidRDefault="00932D18" w:rsidP="00932D18">
      <w:pPr>
        <w:pStyle w:val="ListParagraph"/>
        <w:numPr>
          <w:ilvl w:val="0"/>
          <w:numId w:val="63"/>
        </w:numPr>
        <w:rPr>
          <w:b/>
          <w:bCs/>
          <w:sz w:val="21"/>
          <w:szCs w:val="21"/>
          <w:lang w:val="en-US"/>
        </w:rPr>
      </w:pPr>
      <w:r w:rsidRPr="00ED1276">
        <w:rPr>
          <w:b/>
          <w:bCs/>
          <w:sz w:val="21"/>
          <w:szCs w:val="21"/>
          <w:lang w:val="en-US"/>
        </w:rPr>
        <w:t>Pro Max:</w:t>
      </w:r>
      <w:r w:rsidR="002B3546" w:rsidRPr="00ED1276">
        <w:rPr>
          <w:b/>
          <w:bCs/>
          <w:sz w:val="21"/>
          <w:szCs w:val="21"/>
          <w:lang w:val="en-US"/>
        </w:rPr>
        <w:t xml:space="preserve"> </w:t>
      </w:r>
      <w:r w:rsidR="002B3546" w:rsidRPr="00ED1276">
        <w:rPr>
          <w:sz w:val="21"/>
          <w:szCs w:val="21"/>
          <w:lang w:val="en-US"/>
        </w:rPr>
        <w:t>Max + adaptive gap filling (scales according to image size)</w:t>
      </w:r>
    </w:p>
    <w:p w14:paraId="5E99461A" w14:textId="77B4604B" w:rsidR="005D0D72" w:rsidRDefault="002B3546" w:rsidP="00AE55DE">
      <w:pPr>
        <w:rPr>
          <w:sz w:val="21"/>
          <w:szCs w:val="21"/>
        </w:rPr>
      </w:pPr>
      <w:r w:rsidRPr="00ED1276">
        <w:rPr>
          <w:sz w:val="21"/>
          <w:szCs w:val="21"/>
          <w:lang w:val="en-US"/>
        </w:rPr>
        <w:t>Morphological operations used</w:t>
      </w:r>
      <w:r w:rsidR="005D0D72" w:rsidRPr="00ED1276">
        <w:rPr>
          <w:sz w:val="21"/>
          <w:szCs w:val="21"/>
          <w:lang w:val="en-US"/>
        </w:rPr>
        <w:t xml:space="preserve"> (check README.md in repo for detail)</w:t>
      </w:r>
      <w:r w:rsidRPr="00ED1276">
        <w:rPr>
          <w:sz w:val="21"/>
          <w:szCs w:val="21"/>
          <w:lang w:val="en-US"/>
        </w:rPr>
        <w:t>:</w:t>
      </w:r>
      <w:r w:rsidR="00AE55DE">
        <w:rPr>
          <w:sz w:val="21"/>
          <w:szCs w:val="21"/>
          <w:lang w:val="en-US"/>
        </w:rPr>
        <w:t xml:space="preserve"> </w:t>
      </w:r>
      <w:r w:rsidR="005D0D72" w:rsidRPr="005D0D72">
        <w:rPr>
          <w:b/>
          <w:bCs/>
          <w:sz w:val="21"/>
          <w:szCs w:val="21"/>
        </w:rPr>
        <w:t xml:space="preserve">Median </w:t>
      </w:r>
      <w:r w:rsidR="005D0D72">
        <w:rPr>
          <w:b/>
          <w:bCs/>
          <w:sz w:val="21"/>
          <w:szCs w:val="21"/>
        </w:rPr>
        <w:t>Fi</w:t>
      </w:r>
      <w:r w:rsidR="005D0D72" w:rsidRPr="005D0D72">
        <w:rPr>
          <w:b/>
          <w:bCs/>
          <w:sz w:val="21"/>
          <w:szCs w:val="21"/>
        </w:rPr>
        <w:t>lter:</w:t>
      </w:r>
      <w:r w:rsidR="005D0D72" w:rsidRPr="005D0D72">
        <w:rPr>
          <w:sz w:val="21"/>
          <w:szCs w:val="21"/>
        </w:rPr>
        <w:t xml:space="preserve"> Removes salt-and-pepper noise</w:t>
      </w:r>
      <w:r w:rsidR="00AE55DE">
        <w:rPr>
          <w:sz w:val="21"/>
          <w:szCs w:val="21"/>
        </w:rPr>
        <w:t xml:space="preserve">, </w:t>
      </w:r>
      <w:r w:rsidR="005D0D72" w:rsidRPr="005D0D72">
        <w:rPr>
          <w:b/>
          <w:bCs/>
          <w:sz w:val="21"/>
          <w:szCs w:val="21"/>
        </w:rPr>
        <w:t>Erosion:</w:t>
      </w:r>
      <w:r w:rsidR="005D0D72" w:rsidRPr="005D0D72">
        <w:rPr>
          <w:sz w:val="21"/>
          <w:szCs w:val="21"/>
        </w:rPr>
        <w:t xml:space="preserve"> Removes boundary pixels</w:t>
      </w:r>
      <w:r w:rsidR="00AE55DE">
        <w:rPr>
          <w:sz w:val="21"/>
          <w:szCs w:val="21"/>
        </w:rPr>
        <w:t xml:space="preserve">, </w:t>
      </w:r>
      <w:r w:rsidR="005D0D72" w:rsidRPr="005D0D72">
        <w:rPr>
          <w:b/>
          <w:bCs/>
          <w:sz w:val="21"/>
          <w:szCs w:val="21"/>
        </w:rPr>
        <w:t>Dilation:</w:t>
      </w:r>
      <w:r w:rsidR="005D0D72" w:rsidRPr="005D0D72">
        <w:rPr>
          <w:sz w:val="21"/>
          <w:szCs w:val="21"/>
        </w:rPr>
        <w:t xml:space="preserve"> Expands object regions</w:t>
      </w:r>
      <w:r w:rsidR="00AE55DE">
        <w:rPr>
          <w:sz w:val="21"/>
          <w:szCs w:val="21"/>
        </w:rPr>
        <w:t xml:space="preserve">, </w:t>
      </w:r>
      <w:proofErr w:type="gramStart"/>
      <w:r w:rsidR="005D0D72" w:rsidRPr="005D0D72">
        <w:rPr>
          <w:b/>
          <w:bCs/>
          <w:sz w:val="21"/>
          <w:szCs w:val="21"/>
        </w:rPr>
        <w:t>Opening</w:t>
      </w:r>
      <w:proofErr w:type="gramEnd"/>
      <w:r w:rsidR="005D0D72" w:rsidRPr="005D0D72">
        <w:rPr>
          <w:b/>
          <w:bCs/>
          <w:sz w:val="21"/>
          <w:szCs w:val="21"/>
        </w:rPr>
        <w:t>:</w:t>
      </w:r>
      <w:r w:rsidR="005D0D72" w:rsidRPr="005D0D72">
        <w:rPr>
          <w:sz w:val="21"/>
          <w:szCs w:val="21"/>
        </w:rPr>
        <w:t xml:space="preserve"> Performs erosion followed by dilation</w:t>
      </w:r>
      <w:r w:rsidR="00AE55DE">
        <w:rPr>
          <w:sz w:val="21"/>
          <w:szCs w:val="21"/>
        </w:rPr>
        <w:t xml:space="preserve">, </w:t>
      </w:r>
      <w:proofErr w:type="gramStart"/>
      <w:r w:rsidR="005D0D72" w:rsidRPr="005D0D72">
        <w:rPr>
          <w:b/>
          <w:bCs/>
          <w:sz w:val="21"/>
          <w:szCs w:val="21"/>
        </w:rPr>
        <w:t>Closing</w:t>
      </w:r>
      <w:proofErr w:type="gramEnd"/>
      <w:r w:rsidR="005D0D72" w:rsidRPr="005D0D72">
        <w:rPr>
          <w:b/>
          <w:bCs/>
          <w:sz w:val="21"/>
          <w:szCs w:val="21"/>
        </w:rPr>
        <w:t>:</w:t>
      </w:r>
      <w:r w:rsidR="005D0D72" w:rsidRPr="005D0D72">
        <w:rPr>
          <w:sz w:val="21"/>
          <w:szCs w:val="21"/>
        </w:rPr>
        <w:t xml:space="preserve"> Performs dilation followed by erosion</w:t>
      </w:r>
      <w:r w:rsidR="00AE55DE">
        <w:rPr>
          <w:sz w:val="21"/>
          <w:szCs w:val="21"/>
        </w:rPr>
        <w:t xml:space="preserve">, </w:t>
      </w:r>
      <w:r w:rsidR="005D0D72" w:rsidRPr="005D0D72">
        <w:rPr>
          <w:b/>
          <w:bCs/>
          <w:sz w:val="21"/>
          <w:szCs w:val="21"/>
        </w:rPr>
        <w:t xml:space="preserve">Adaptive </w:t>
      </w:r>
      <w:r w:rsidR="005D0D72">
        <w:rPr>
          <w:b/>
          <w:bCs/>
          <w:sz w:val="21"/>
          <w:szCs w:val="21"/>
        </w:rPr>
        <w:t>G</w:t>
      </w:r>
      <w:r w:rsidR="005D0D72" w:rsidRPr="005D0D72">
        <w:rPr>
          <w:b/>
          <w:bCs/>
          <w:sz w:val="21"/>
          <w:szCs w:val="21"/>
        </w:rPr>
        <w:t xml:space="preserve">ap </w:t>
      </w:r>
      <w:r w:rsidR="005D0D72">
        <w:rPr>
          <w:b/>
          <w:bCs/>
          <w:sz w:val="21"/>
          <w:szCs w:val="21"/>
        </w:rPr>
        <w:t>Fi</w:t>
      </w:r>
      <w:r w:rsidR="005D0D72" w:rsidRPr="005D0D72">
        <w:rPr>
          <w:b/>
          <w:bCs/>
          <w:sz w:val="21"/>
          <w:szCs w:val="21"/>
        </w:rPr>
        <w:t>ller:</w:t>
      </w:r>
      <w:r w:rsidR="005D0D72" w:rsidRPr="005D0D72">
        <w:rPr>
          <w:sz w:val="21"/>
          <w:szCs w:val="21"/>
        </w:rPr>
        <w:t xml:space="preserve"> Fills image gaps adaptively based on size.</w:t>
      </w:r>
    </w:p>
    <w:p w14:paraId="0940BA61" w14:textId="514A1D77" w:rsidR="00AE55DE" w:rsidRPr="00AE55DE" w:rsidRDefault="00AE55DE" w:rsidP="00AE55DE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Different modes were picked according to the complexity of the input photo and the best performing ones are shown below.</w:t>
      </w:r>
    </w:p>
    <w:p w14:paraId="1E44345B" w14:textId="627A6271" w:rsidR="00AE55DE" w:rsidRPr="005D0D72" w:rsidRDefault="00AE55DE" w:rsidP="00AE55DE">
      <w:pPr>
        <w:rPr>
          <w:i/>
          <w:iCs/>
          <w:sz w:val="21"/>
          <w:szCs w:val="21"/>
          <w:lang w:val="en-US"/>
        </w:rPr>
      </w:pPr>
      <w:r w:rsidRPr="00392DBE">
        <w:rPr>
          <w:b/>
          <w:bCs/>
          <w:i/>
          <w:iCs/>
          <w:sz w:val="21"/>
          <w:szCs w:val="21"/>
          <w:u w:val="single"/>
        </w:rPr>
        <w:t>Note</w:t>
      </w:r>
      <w:r w:rsidRPr="00392DBE">
        <w:rPr>
          <w:i/>
          <w:iCs/>
          <w:sz w:val="21"/>
          <w:szCs w:val="21"/>
        </w:rPr>
        <w:t>: Only the analysis on the third image was unsuccessful. Due to some bird wings being clipped in preprocessing, they were counted as different components.</w:t>
      </w:r>
    </w:p>
    <w:p w14:paraId="611F0D8D" w14:textId="34D741AF" w:rsidR="00945D11" w:rsidRDefault="00AE55DE" w:rsidP="00AE55DE">
      <w:pPr>
        <w:jc w:val="center"/>
        <w:rPr>
          <w:lang w:val="en-US"/>
        </w:rPr>
      </w:pPr>
      <w:r>
        <w:rPr>
          <w:noProof/>
          <w:sz w:val="21"/>
          <w:szCs w:val="21"/>
        </w:rPr>
        <w:drawing>
          <wp:inline distT="0" distB="0" distL="0" distR="0" wp14:anchorId="40FFA03B" wp14:editId="1CBC6ED7">
            <wp:extent cx="4702175" cy="1233409"/>
            <wp:effectExtent l="0" t="0" r="0" b="0"/>
            <wp:docPr id="2122561394" name="Picture 7" descr="A black dot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61394" name="Picture 7" descr="A black dots on a white background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326" cy="12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B1B6" w14:textId="187538AE" w:rsidR="002B3546" w:rsidRDefault="00AE55DE" w:rsidP="00AE55DE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40C2E32" wp14:editId="697731BF">
            <wp:extent cx="4702629" cy="1579708"/>
            <wp:effectExtent l="0" t="0" r="0" b="0"/>
            <wp:docPr id="692482154" name="Picture 8" descr="A group of birds i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82154" name="Picture 8" descr="A group of birds in a white background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132" cy="159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E61D" w14:textId="1DF2A064" w:rsidR="00AE55DE" w:rsidRDefault="00AE55DE" w:rsidP="00AE55DE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4DEA16F" wp14:editId="308F7AE3">
            <wp:extent cx="4727112" cy="1109980"/>
            <wp:effectExtent l="0" t="0" r="0" b="0"/>
            <wp:docPr id="288879116" name="Picture 9" descr="A flock of birds in the sk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79116" name="Picture 9" descr="A flock of birds in the sky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649" cy="116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AE67" w14:textId="77777777" w:rsidR="00B50185" w:rsidRDefault="00B50185" w:rsidP="003A59F7">
      <w:pPr>
        <w:jc w:val="left"/>
        <w:rPr>
          <w:sz w:val="21"/>
          <w:szCs w:val="21"/>
          <w:lang w:val="en-US"/>
        </w:rPr>
      </w:pPr>
    </w:p>
    <w:p w14:paraId="4B63BC19" w14:textId="16F9111F" w:rsidR="003A59F7" w:rsidRPr="003A59F7" w:rsidRDefault="003A59F7" w:rsidP="003A59F7">
      <w:pPr>
        <w:jc w:val="left"/>
        <w:rPr>
          <w:b/>
          <w:bCs/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The green in the complex images (below) </w:t>
      </w:r>
      <w:proofErr w:type="gramStart"/>
      <w:r>
        <w:rPr>
          <w:sz w:val="21"/>
          <w:szCs w:val="21"/>
          <w:lang w:val="en-US"/>
        </w:rPr>
        <w:t>were</w:t>
      </w:r>
      <w:proofErr w:type="gramEnd"/>
      <w:r>
        <w:rPr>
          <w:sz w:val="21"/>
          <w:szCs w:val="21"/>
          <w:lang w:val="en-US"/>
        </w:rPr>
        <w:t xml:space="preserve"> processed as </w:t>
      </w:r>
      <w:proofErr w:type="gramStart"/>
      <w:r>
        <w:rPr>
          <w:sz w:val="21"/>
          <w:szCs w:val="21"/>
          <w:lang w:val="en-US"/>
        </w:rPr>
        <w:t>background, and</w:t>
      </w:r>
      <w:proofErr w:type="gramEnd"/>
      <w:r>
        <w:rPr>
          <w:sz w:val="21"/>
          <w:szCs w:val="21"/>
          <w:lang w:val="en-US"/>
        </w:rPr>
        <w:t xml:space="preserve"> thus weren’t computed as a component. It was implemented by </w:t>
      </w:r>
      <w:r w:rsidRPr="003A59F7">
        <w:rPr>
          <w:b/>
          <w:bCs/>
          <w:sz w:val="21"/>
          <w:szCs w:val="21"/>
          <w:lang w:val="en-US"/>
        </w:rPr>
        <w:t>mean component size filtering.</w:t>
      </w:r>
    </w:p>
    <w:p w14:paraId="5E652D5D" w14:textId="355011B5" w:rsidR="004819FA" w:rsidRDefault="004819FA" w:rsidP="00AE55DE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537B61F9" wp14:editId="5FED602D">
            <wp:extent cx="5727700" cy="1485265"/>
            <wp:effectExtent l="0" t="0" r="0" b="635"/>
            <wp:docPr id="865862047" name="Picture 10" descr="A white rectangular box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62047" name="Picture 10" descr="A white rectangular box with black numbers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9F7">
        <w:rPr>
          <w:b/>
          <w:bCs/>
          <w:noProof/>
          <w:lang w:val="en-US"/>
        </w:rPr>
        <w:drawing>
          <wp:inline distT="0" distB="0" distL="0" distR="0" wp14:anchorId="5BC41E59" wp14:editId="338B0CD4">
            <wp:extent cx="5727700" cy="2110105"/>
            <wp:effectExtent l="0" t="0" r="0" b="0"/>
            <wp:docPr id="140532229" name="Picture 11" descr="A white dice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2229" name="Picture 11" descr="A white dice with black dots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255B" w14:textId="4A618046" w:rsidR="00392DBE" w:rsidRPr="002B3546" w:rsidRDefault="00392DBE" w:rsidP="00AE55DE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982EB94" wp14:editId="01EE71A9">
            <wp:extent cx="5727700" cy="1805940"/>
            <wp:effectExtent l="0" t="0" r="0" b="0"/>
            <wp:docPr id="594299286" name="Picture 12" descr="A white dice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99286" name="Picture 12" descr="A white dice with black background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DBE" w:rsidRPr="002B3546" w:rsidSect="00932D18">
      <w:headerReference w:type="even" r:id="rId21"/>
      <w:headerReference w:type="default" r:id="rId22"/>
      <w:footerReference w:type="even" r:id="rId23"/>
      <w:footerReference w:type="default" r:id="rId24"/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43271" w14:textId="77777777" w:rsidR="003230AE" w:rsidRDefault="003230AE" w:rsidP="00B8478E">
      <w:r>
        <w:separator/>
      </w:r>
    </w:p>
  </w:endnote>
  <w:endnote w:type="continuationSeparator" w:id="0">
    <w:p w14:paraId="34D35793" w14:textId="77777777" w:rsidR="003230AE" w:rsidRDefault="003230AE" w:rsidP="00B84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78799269"/>
      <w:docPartObj>
        <w:docPartGallery w:val="Page Numbers (Bottom of Page)"/>
        <w:docPartUnique/>
      </w:docPartObj>
    </w:sdtPr>
    <w:sdtContent>
      <w:p w14:paraId="1AC7C9D2" w14:textId="77777777" w:rsidR="00B8478E" w:rsidRDefault="00B8478E" w:rsidP="005B02C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D963A6D" w14:textId="77777777" w:rsidR="00B8478E" w:rsidRDefault="00B8478E" w:rsidP="00B8478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30008499"/>
      <w:docPartObj>
        <w:docPartGallery w:val="Page Numbers (Bottom of Page)"/>
        <w:docPartUnique/>
      </w:docPartObj>
    </w:sdtPr>
    <w:sdtContent>
      <w:p w14:paraId="1A78E6BD" w14:textId="77777777" w:rsidR="00B8478E" w:rsidRDefault="00B8478E" w:rsidP="005B02C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2B389975" w14:textId="77777777" w:rsidR="00B8478E" w:rsidRDefault="00B8478E" w:rsidP="00B8478E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C2899" w14:textId="77777777" w:rsidR="003230AE" w:rsidRDefault="003230AE" w:rsidP="00B8478E">
      <w:r>
        <w:separator/>
      </w:r>
    </w:p>
  </w:footnote>
  <w:footnote w:type="continuationSeparator" w:id="0">
    <w:p w14:paraId="5CE3ADB2" w14:textId="77777777" w:rsidR="003230AE" w:rsidRDefault="003230AE" w:rsidP="00B847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E2699" w14:textId="77777777" w:rsidR="003539B2" w:rsidRDefault="003539B2" w:rsidP="003539B2">
    <w:pPr>
      <w:pStyle w:val="Header"/>
      <w:jc w:val="right"/>
    </w:pPr>
    <w:r>
      <w:t>Dr. Dora Bayraktar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3F713" w14:textId="361B4F4E" w:rsidR="00932D18" w:rsidRDefault="00932D18" w:rsidP="00932D18">
    <w:pPr>
      <w:jc w:val="center"/>
      <w:rPr>
        <w:lang w:val="en-US"/>
      </w:rPr>
    </w:pPr>
    <w:r>
      <w:fldChar w:fldCharType="begin"/>
    </w:r>
    <w:r>
      <w:instrText xml:space="preserve"> TIME \@ "d.MM.yyyy" </w:instrText>
    </w:r>
    <w:r>
      <w:fldChar w:fldCharType="separate"/>
    </w:r>
    <w:r w:rsidR="0087120B">
      <w:rPr>
        <w:noProof/>
      </w:rPr>
      <w:t>12.11.2025</w:t>
    </w:r>
    <w:r>
      <w:fldChar w:fldCharType="end"/>
    </w:r>
    <w:r w:rsidR="00F749B0">
      <w:tab/>
    </w:r>
    <w:r w:rsidR="00F749B0">
      <w:tab/>
    </w:r>
    <w:r>
      <w:tab/>
      <w:t xml:space="preserve">    </w:t>
    </w:r>
    <w:r w:rsidR="00F749B0">
      <w:t>Dr. Dora Bayraktar</w:t>
    </w:r>
    <w:r>
      <w:t xml:space="preserve"> </w:t>
    </w:r>
    <w:r>
      <w:tab/>
    </w:r>
    <w:r>
      <w:tab/>
    </w:r>
    <w:r>
      <w:tab/>
    </w:r>
    <w:r>
      <w:tab/>
    </w:r>
    <w:r>
      <w:rPr>
        <w:lang w:val="en-US"/>
      </w:rPr>
      <w:t>2023700069</w:t>
    </w:r>
  </w:p>
  <w:p w14:paraId="6910E913" w14:textId="149A94B5" w:rsidR="00F749B0" w:rsidRDefault="00F749B0" w:rsidP="00932D1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3ACE"/>
    <w:multiLevelType w:val="multilevel"/>
    <w:tmpl w:val="5D18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792B"/>
    <w:multiLevelType w:val="multilevel"/>
    <w:tmpl w:val="8DA2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17435"/>
    <w:multiLevelType w:val="multilevel"/>
    <w:tmpl w:val="A68A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F72F8"/>
    <w:multiLevelType w:val="multilevel"/>
    <w:tmpl w:val="E806E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4552FE"/>
    <w:multiLevelType w:val="multilevel"/>
    <w:tmpl w:val="4692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071A8"/>
    <w:multiLevelType w:val="multilevel"/>
    <w:tmpl w:val="FA20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8383D"/>
    <w:multiLevelType w:val="multilevel"/>
    <w:tmpl w:val="8BF0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66E89"/>
    <w:multiLevelType w:val="hybridMultilevel"/>
    <w:tmpl w:val="B282A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EA37F8"/>
    <w:multiLevelType w:val="hybridMultilevel"/>
    <w:tmpl w:val="C1FED394"/>
    <w:lvl w:ilvl="0" w:tplc="2570B05E">
      <w:start w:val="1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290AFE"/>
    <w:multiLevelType w:val="multilevel"/>
    <w:tmpl w:val="EA5A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E2B3D"/>
    <w:multiLevelType w:val="multilevel"/>
    <w:tmpl w:val="DE9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70494"/>
    <w:multiLevelType w:val="multilevel"/>
    <w:tmpl w:val="A9C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45BF5"/>
    <w:multiLevelType w:val="multilevel"/>
    <w:tmpl w:val="08A2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D7A17"/>
    <w:multiLevelType w:val="hybridMultilevel"/>
    <w:tmpl w:val="9A8A37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487D7A"/>
    <w:multiLevelType w:val="hybridMultilevel"/>
    <w:tmpl w:val="74704ACC"/>
    <w:lvl w:ilvl="0" w:tplc="2570B05E">
      <w:start w:val="1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25040A"/>
    <w:multiLevelType w:val="multilevel"/>
    <w:tmpl w:val="35CC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A1662"/>
    <w:multiLevelType w:val="multilevel"/>
    <w:tmpl w:val="C76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C06741"/>
    <w:multiLevelType w:val="hybridMultilevel"/>
    <w:tmpl w:val="E54C4B94"/>
    <w:lvl w:ilvl="0" w:tplc="2570B05E">
      <w:start w:val="1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8F4C2B"/>
    <w:multiLevelType w:val="multilevel"/>
    <w:tmpl w:val="97B6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961FC"/>
    <w:multiLevelType w:val="multilevel"/>
    <w:tmpl w:val="907C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37815"/>
    <w:multiLevelType w:val="multilevel"/>
    <w:tmpl w:val="270C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73623F"/>
    <w:multiLevelType w:val="multilevel"/>
    <w:tmpl w:val="9002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D635FD"/>
    <w:multiLevelType w:val="multilevel"/>
    <w:tmpl w:val="F826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8031BF"/>
    <w:multiLevelType w:val="multilevel"/>
    <w:tmpl w:val="40CA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A406D"/>
    <w:multiLevelType w:val="hybridMultilevel"/>
    <w:tmpl w:val="A78EA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047EB5"/>
    <w:multiLevelType w:val="multilevel"/>
    <w:tmpl w:val="765A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F575C2"/>
    <w:multiLevelType w:val="multilevel"/>
    <w:tmpl w:val="D88E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3B5341"/>
    <w:multiLevelType w:val="hybridMultilevel"/>
    <w:tmpl w:val="5EDEE1B0"/>
    <w:lvl w:ilvl="0" w:tplc="2570B05E">
      <w:start w:val="1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171867"/>
    <w:multiLevelType w:val="multilevel"/>
    <w:tmpl w:val="A860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7F0F56"/>
    <w:multiLevelType w:val="hybridMultilevel"/>
    <w:tmpl w:val="1E868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F127C1"/>
    <w:multiLevelType w:val="hybridMultilevel"/>
    <w:tmpl w:val="954022C4"/>
    <w:lvl w:ilvl="0" w:tplc="2570B05E">
      <w:start w:val="1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A24E0F"/>
    <w:multiLevelType w:val="hybridMultilevel"/>
    <w:tmpl w:val="B3E26534"/>
    <w:lvl w:ilvl="0" w:tplc="2570B05E">
      <w:start w:val="1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FB7620"/>
    <w:multiLevelType w:val="multilevel"/>
    <w:tmpl w:val="EE72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314AF5"/>
    <w:multiLevelType w:val="multilevel"/>
    <w:tmpl w:val="9E6E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DA6F76"/>
    <w:multiLevelType w:val="multilevel"/>
    <w:tmpl w:val="82B2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9A1EAC"/>
    <w:multiLevelType w:val="hybridMultilevel"/>
    <w:tmpl w:val="B10ED630"/>
    <w:lvl w:ilvl="0" w:tplc="2570B05E">
      <w:start w:val="1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4F6CDC"/>
    <w:multiLevelType w:val="multilevel"/>
    <w:tmpl w:val="EF86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061F80"/>
    <w:multiLevelType w:val="multilevel"/>
    <w:tmpl w:val="6DF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8314B7"/>
    <w:multiLevelType w:val="multilevel"/>
    <w:tmpl w:val="E2F6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1C1BC5"/>
    <w:multiLevelType w:val="multilevel"/>
    <w:tmpl w:val="3824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A45994"/>
    <w:multiLevelType w:val="multilevel"/>
    <w:tmpl w:val="9CB6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957D33"/>
    <w:multiLevelType w:val="multilevel"/>
    <w:tmpl w:val="9C3E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AA131C"/>
    <w:multiLevelType w:val="hybridMultilevel"/>
    <w:tmpl w:val="7F460A98"/>
    <w:lvl w:ilvl="0" w:tplc="2570B05E">
      <w:start w:val="1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A77213"/>
    <w:multiLevelType w:val="multilevel"/>
    <w:tmpl w:val="1E08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B45C73"/>
    <w:multiLevelType w:val="multilevel"/>
    <w:tmpl w:val="ECC8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3E1A3A"/>
    <w:multiLevelType w:val="multilevel"/>
    <w:tmpl w:val="C80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8C2BFD"/>
    <w:multiLevelType w:val="multilevel"/>
    <w:tmpl w:val="6C46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C6180B"/>
    <w:multiLevelType w:val="multilevel"/>
    <w:tmpl w:val="028C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6C1473"/>
    <w:multiLevelType w:val="hybridMultilevel"/>
    <w:tmpl w:val="598E2DA8"/>
    <w:lvl w:ilvl="0" w:tplc="2570B05E">
      <w:start w:val="1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D40FED"/>
    <w:multiLevelType w:val="hybridMultilevel"/>
    <w:tmpl w:val="704C9400"/>
    <w:lvl w:ilvl="0" w:tplc="2570B05E">
      <w:start w:val="1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FB775A"/>
    <w:multiLevelType w:val="multilevel"/>
    <w:tmpl w:val="06ECD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492003"/>
    <w:multiLevelType w:val="hybridMultilevel"/>
    <w:tmpl w:val="A0521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D5766FD"/>
    <w:multiLevelType w:val="hybridMultilevel"/>
    <w:tmpl w:val="67E2A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EAC7C58"/>
    <w:multiLevelType w:val="multilevel"/>
    <w:tmpl w:val="44F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A40EA2"/>
    <w:multiLevelType w:val="multilevel"/>
    <w:tmpl w:val="18E0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842698"/>
    <w:multiLevelType w:val="multilevel"/>
    <w:tmpl w:val="B5D2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BD7FF1"/>
    <w:multiLevelType w:val="hybridMultilevel"/>
    <w:tmpl w:val="134A51F2"/>
    <w:lvl w:ilvl="0" w:tplc="2570B05E">
      <w:start w:val="1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4B63BAE"/>
    <w:multiLevelType w:val="hybridMultilevel"/>
    <w:tmpl w:val="88C46C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5436C14"/>
    <w:multiLevelType w:val="multilevel"/>
    <w:tmpl w:val="FEA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4348AF"/>
    <w:multiLevelType w:val="multilevel"/>
    <w:tmpl w:val="3BA6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124A30"/>
    <w:multiLevelType w:val="hybridMultilevel"/>
    <w:tmpl w:val="BA18DDCA"/>
    <w:lvl w:ilvl="0" w:tplc="2570B05E">
      <w:start w:val="1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71E084B"/>
    <w:multiLevelType w:val="multilevel"/>
    <w:tmpl w:val="AC92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1A12DE"/>
    <w:multiLevelType w:val="multilevel"/>
    <w:tmpl w:val="E44A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E12A42"/>
    <w:multiLevelType w:val="multilevel"/>
    <w:tmpl w:val="9C64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467139">
    <w:abstractNumId w:val="13"/>
  </w:num>
  <w:num w:numId="2" w16cid:durableId="459811146">
    <w:abstractNumId w:val="57"/>
  </w:num>
  <w:num w:numId="3" w16cid:durableId="1459883660">
    <w:abstractNumId w:val="24"/>
  </w:num>
  <w:num w:numId="4" w16cid:durableId="1782339046">
    <w:abstractNumId w:val="14"/>
  </w:num>
  <w:num w:numId="5" w16cid:durableId="590970565">
    <w:abstractNumId w:val="17"/>
  </w:num>
  <w:num w:numId="6" w16cid:durableId="1077821946">
    <w:abstractNumId w:val="3"/>
  </w:num>
  <w:num w:numId="7" w16cid:durableId="1232161565">
    <w:abstractNumId w:val="34"/>
  </w:num>
  <w:num w:numId="8" w16cid:durableId="823475943">
    <w:abstractNumId w:val="37"/>
  </w:num>
  <w:num w:numId="9" w16cid:durableId="2119442958">
    <w:abstractNumId w:val="23"/>
  </w:num>
  <w:num w:numId="10" w16cid:durableId="269775348">
    <w:abstractNumId w:val="20"/>
  </w:num>
  <w:num w:numId="11" w16cid:durableId="1779831387">
    <w:abstractNumId w:val="58"/>
  </w:num>
  <w:num w:numId="12" w16cid:durableId="265356342">
    <w:abstractNumId w:val="43"/>
  </w:num>
  <w:num w:numId="13" w16cid:durableId="33428315">
    <w:abstractNumId w:val="2"/>
  </w:num>
  <w:num w:numId="14" w16cid:durableId="1416129089">
    <w:abstractNumId w:val="26"/>
  </w:num>
  <w:num w:numId="15" w16cid:durableId="136534005">
    <w:abstractNumId w:val="12"/>
  </w:num>
  <w:num w:numId="16" w16cid:durableId="504636281">
    <w:abstractNumId w:val="8"/>
  </w:num>
  <w:num w:numId="17" w16cid:durableId="2091464550">
    <w:abstractNumId w:val="56"/>
  </w:num>
  <w:num w:numId="18" w16cid:durableId="581065432">
    <w:abstractNumId w:val="48"/>
  </w:num>
  <w:num w:numId="19" w16cid:durableId="1420638874">
    <w:abstractNumId w:val="49"/>
  </w:num>
  <w:num w:numId="20" w16cid:durableId="991375134">
    <w:abstractNumId w:val="42"/>
  </w:num>
  <w:num w:numId="21" w16cid:durableId="1009911389">
    <w:abstractNumId w:val="31"/>
  </w:num>
  <w:num w:numId="22" w16cid:durableId="603616485">
    <w:abstractNumId w:val="27"/>
  </w:num>
  <w:num w:numId="23" w16cid:durableId="788745362">
    <w:abstractNumId w:val="35"/>
  </w:num>
  <w:num w:numId="24" w16cid:durableId="310017007">
    <w:abstractNumId w:val="30"/>
  </w:num>
  <w:num w:numId="25" w16cid:durableId="1123572808">
    <w:abstractNumId w:val="60"/>
  </w:num>
  <w:num w:numId="26" w16cid:durableId="447046341">
    <w:abstractNumId w:val="63"/>
  </w:num>
  <w:num w:numId="27" w16cid:durableId="1045251807">
    <w:abstractNumId w:val="45"/>
  </w:num>
  <w:num w:numId="28" w16cid:durableId="1267039494">
    <w:abstractNumId w:val="62"/>
  </w:num>
  <w:num w:numId="29" w16cid:durableId="1856337680">
    <w:abstractNumId w:val="21"/>
  </w:num>
  <w:num w:numId="30" w16cid:durableId="349990212">
    <w:abstractNumId w:val="59"/>
  </w:num>
  <w:num w:numId="31" w16cid:durableId="1259943098">
    <w:abstractNumId w:val="18"/>
  </w:num>
  <w:num w:numId="32" w16cid:durableId="1685588323">
    <w:abstractNumId w:val="53"/>
  </w:num>
  <w:num w:numId="33" w16cid:durableId="708527064">
    <w:abstractNumId w:val="52"/>
  </w:num>
  <w:num w:numId="34" w16cid:durableId="409273936">
    <w:abstractNumId w:val="51"/>
  </w:num>
  <w:num w:numId="35" w16cid:durableId="2029328186">
    <w:abstractNumId w:val="29"/>
  </w:num>
  <w:num w:numId="36" w16cid:durableId="1569346552">
    <w:abstractNumId w:val="40"/>
  </w:num>
  <w:num w:numId="37" w16cid:durableId="1838763420">
    <w:abstractNumId w:val="6"/>
  </w:num>
  <w:num w:numId="38" w16cid:durableId="2135514255">
    <w:abstractNumId w:val="15"/>
  </w:num>
  <w:num w:numId="39" w16cid:durableId="1952710701">
    <w:abstractNumId w:val="5"/>
  </w:num>
  <w:num w:numId="40" w16cid:durableId="1955988112">
    <w:abstractNumId w:val="55"/>
  </w:num>
  <w:num w:numId="41" w16cid:durableId="2111467381">
    <w:abstractNumId w:val="61"/>
  </w:num>
  <w:num w:numId="42" w16cid:durableId="659965733">
    <w:abstractNumId w:val="16"/>
  </w:num>
  <w:num w:numId="43" w16cid:durableId="1855534910">
    <w:abstractNumId w:val="44"/>
  </w:num>
  <w:num w:numId="44" w16cid:durableId="1216770960">
    <w:abstractNumId w:val="28"/>
  </w:num>
  <w:num w:numId="45" w16cid:durableId="1001349201">
    <w:abstractNumId w:val="50"/>
  </w:num>
  <w:num w:numId="46" w16cid:durableId="1160463035">
    <w:abstractNumId w:val="39"/>
  </w:num>
  <w:num w:numId="47" w16cid:durableId="813369792">
    <w:abstractNumId w:val="41"/>
  </w:num>
  <w:num w:numId="48" w16cid:durableId="112092974">
    <w:abstractNumId w:val="38"/>
  </w:num>
  <w:num w:numId="49" w16cid:durableId="119148455">
    <w:abstractNumId w:val="11"/>
  </w:num>
  <w:num w:numId="50" w16cid:durableId="1081951606">
    <w:abstractNumId w:val="54"/>
  </w:num>
  <w:num w:numId="51" w16cid:durableId="509023824">
    <w:abstractNumId w:val="4"/>
  </w:num>
  <w:num w:numId="52" w16cid:durableId="1876774732">
    <w:abstractNumId w:val="19"/>
  </w:num>
  <w:num w:numId="53" w16cid:durableId="2056613038">
    <w:abstractNumId w:val="32"/>
  </w:num>
  <w:num w:numId="54" w16cid:durableId="253364080">
    <w:abstractNumId w:val="22"/>
  </w:num>
  <w:num w:numId="55" w16cid:durableId="1252666591">
    <w:abstractNumId w:val="10"/>
  </w:num>
  <w:num w:numId="56" w16cid:durableId="414939660">
    <w:abstractNumId w:val="9"/>
  </w:num>
  <w:num w:numId="57" w16cid:durableId="195393693">
    <w:abstractNumId w:val="46"/>
  </w:num>
  <w:num w:numId="58" w16cid:durableId="783812841">
    <w:abstractNumId w:val="0"/>
  </w:num>
  <w:num w:numId="59" w16cid:durableId="1454908327">
    <w:abstractNumId w:val="36"/>
  </w:num>
  <w:num w:numId="60" w16cid:durableId="2145388915">
    <w:abstractNumId w:val="47"/>
  </w:num>
  <w:num w:numId="61" w16cid:durableId="408581334">
    <w:abstractNumId w:val="25"/>
  </w:num>
  <w:num w:numId="62" w16cid:durableId="1090739220">
    <w:abstractNumId w:val="1"/>
  </w:num>
  <w:num w:numId="63" w16cid:durableId="330376614">
    <w:abstractNumId w:val="7"/>
  </w:num>
  <w:num w:numId="64" w16cid:durableId="110869269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F5"/>
    <w:rsid w:val="0000042D"/>
    <w:rsid w:val="00050DD0"/>
    <w:rsid w:val="00083414"/>
    <w:rsid w:val="001E2406"/>
    <w:rsid w:val="002063E7"/>
    <w:rsid w:val="002110E7"/>
    <w:rsid w:val="002128EE"/>
    <w:rsid w:val="002B3546"/>
    <w:rsid w:val="002D5C48"/>
    <w:rsid w:val="003230AE"/>
    <w:rsid w:val="0035351C"/>
    <w:rsid w:val="003539B2"/>
    <w:rsid w:val="00392DBE"/>
    <w:rsid w:val="003A0159"/>
    <w:rsid w:val="003A59F7"/>
    <w:rsid w:val="00454331"/>
    <w:rsid w:val="004819FA"/>
    <w:rsid w:val="004C5026"/>
    <w:rsid w:val="00515642"/>
    <w:rsid w:val="00517109"/>
    <w:rsid w:val="005535A0"/>
    <w:rsid w:val="00561912"/>
    <w:rsid w:val="00577DDD"/>
    <w:rsid w:val="005C4F50"/>
    <w:rsid w:val="005C6BE5"/>
    <w:rsid w:val="005D0D72"/>
    <w:rsid w:val="00612E0D"/>
    <w:rsid w:val="0064259B"/>
    <w:rsid w:val="006441EE"/>
    <w:rsid w:val="00666B43"/>
    <w:rsid w:val="00704DF5"/>
    <w:rsid w:val="00727CD3"/>
    <w:rsid w:val="007330F6"/>
    <w:rsid w:val="007850C5"/>
    <w:rsid w:val="007955B4"/>
    <w:rsid w:val="007C6B9C"/>
    <w:rsid w:val="007D5917"/>
    <w:rsid w:val="0081381C"/>
    <w:rsid w:val="0087120B"/>
    <w:rsid w:val="008B3EF0"/>
    <w:rsid w:val="008D1239"/>
    <w:rsid w:val="008F4ADA"/>
    <w:rsid w:val="00932D18"/>
    <w:rsid w:val="00945D11"/>
    <w:rsid w:val="00947773"/>
    <w:rsid w:val="00956A95"/>
    <w:rsid w:val="009A0F3E"/>
    <w:rsid w:val="009B6292"/>
    <w:rsid w:val="009C4A34"/>
    <w:rsid w:val="009D6295"/>
    <w:rsid w:val="00A04C6D"/>
    <w:rsid w:val="00A30BEB"/>
    <w:rsid w:val="00A45E31"/>
    <w:rsid w:val="00AC72C3"/>
    <w:rsid w:val="00AE55DE"/>
    <w:rsid w:val="00B1065D"/>
    <w:rsid w:val="00B50185"/>
    <w:rsid w:val="00B8478E"/>
    <w:rsid w:val="00B943C0"/>
    <w:rsid w:val="00C360C3"/>
    <w:rsid w:val="00C37449"/>
    <w:rsid w:val="00C64F90"/>
    <w:rsid w:val="00CD7A00"/>
    <w:rsid w:val="00CF7F4F"/>
    <w:rsid w:val="00D103A6"/>
    <w:rsid w:val="00D27233"/>
    <w:rsid w:val="00D33B0E"/>
    <w:rsid w:val="00D92429"/>
    <w:rsid w:val="00D97BA1"/>
    <w:rsid w:val="00DC685A"/>
    <w:rsid w:val="00E31A45"/>
    <w:rsid w:val="00E4417D"/>
    <w:rsid w:val="00ED1276"/>
    <w:rsid w:val="00F32A64"/>
    <w:rsid w:val="00F45550"/>
    <w:rsid w:val="00F66096"/>
    <w:rsid w:val="00F749B0"/>
    <w:rsid w:val="00F7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19B0F78"/>
  <w15:chartTrackingRefBased/>
  <w15:docId w15:val="{A213F7D1-411F-3445-839F-09B0AF21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78E"/>
    <w:pPr>
      <w:jc w:val="both"/>
    </w:pPr>
    <w:rPr>
      <w:rFonts w:ascii="Times New Roman" w:eastAsiaTheme="minorEastAsia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0E"/>
    <w:pPr>
      <w:keepNext/>
      <w:keepLines/>
      <w:spacing w:before="360" w:after="80"/>
      <w:outlineLvl w:val="0"/>
    </w:pPr>
    <w:rPr>
      <w:rFonts w:eastAsiaTheme="majorEastAsia"/>
      <w:b/>
      <w:bCs/>
      <w:color w:val="000000" w:themeColor="text1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0E"/>
    <w:pPr>
      <w:outlineLvl w:val="1"/>
    </w:pPr>
    <w:rPr>
      <w:b/>
      <w:bCs/>
      <w:sz w:val="34"/>
      <w:szCs w:val="34"/>
      <w:u w:val="single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3B0E"/>
    <w:pPr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3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  <w:sz w:val="28"/>
      <w:szCs w:val="28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B0E"/>
    <w:rPr>
      <w:rFonts w:ascii="Times New Roman" w:eastAsiaTheme="majorEastAsia" w:hAnsi="Times New Roman" w:cs="Times New Roman"/>
      <w:b/>
      <w:bCs/>
      <w:color w:val="000000" w:themeColor="text1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33B0E"/>
    <w:rPr>
      <w:rFonts w:ascii="Times New Roman" w:eastAsiaTheme="minorEastAsia" w:hAnsi="Times New Roman" w:cs="Times New Roman"/>
      <w:b/>
      <w:bCs/>
      <w:sz w:val="34"/>
      <w:szCs w:val="34"/>
      <w:u w:val="single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33B0E"/>
    <w:rPr>
      <w:rFonts w:ascii="Times New Roman" w:eastAsiaTheme="minorEastAsia" w:hAnsi="Times New Roman" w:cs="Times New Roman"/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33B0E"/>
    <w:rPr>
      <w:rFonts w:ascii="Times New Roman" w:eastAsiaTheme="majorEastAsia" w:hAnsi="Times New Roman" w:cstheme="majorBidi"/>
      <w:i/>
      <w:iCs/>
      <w:color w:val="000000" w:themeColor="text1"/>
      <w:sz w:val="28"/>
      <w:szCs w:val="28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59B"/>
    <w:pPr>
      <w:spacing w:after="80" w:line="240" w:lineRule="auto"/>
      <w:contextualSpacing/>
    </w:pPr>
    <w:rPr>
      <w:rFonts w:eastAsiaTheme="majorEastAsia"/>
      <w:b/>
      <w:bCs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4259B"/>
    <w:rPr>
      <w:rFonts w:ascii="Times New Roman" w:eastAsiaTheme="majorEastAsia" w:hAnsi="Times New Roman" w:cs="Times New Roman"/>
      <w:b/>
      <w:bCs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59B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59B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59B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64259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259B"/>
    <w:rPr>
      <w:rFonts w:ascii="Times New Roman" w:eastAsiaTheme="minorEastAsia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64259B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535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5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8478E"/>
    <w:pPr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8478E"/>
  </w:style>
  <w:style w:type="paragraph" w:styleId="Footer">
    <w:name w:val="footer"/>
    <w:basedOn w:val="Normal"/>
    <w:link w:val="FooterChar"/>
    <w:uiPriority w:val="99"/>
    <w:unhideWhenUsed/>
    <w:rsid w:val="00B847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78E"/>
    <w:rPr>
      <w:rFonts w:ascii="Times New Roman" w:eastAsiaTheme="minorEastAsia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B8478E"/>
  </w:style>
  <w:style w:type="paragraph" w:styleId="TOCHeading">
    <w:name w:val="TOC Heading"/>
    <w:basedOn w:val="Heading1"/>
    <w:next w:val="Normal"/>
    <w:uiPriority w:val="39"/>
    <w:unhideWhenUsed/>
    <w:qFormat/>
    <w:rsid w:val="00B8478E"/>
    <w:pPr>
      <w:spacing w:before="480" w:after="0" w:line="276" w:lineRule="auto"/>
      <w:jc w:val="left"/>
      <w:outlineLvl w:val="9"/>
    </w:pPr>
    <w:rPr>
      <w:rFonts w:asciiTheme="majorHAnsi" w:hAnsiTheme="maj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66096"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F66096"/>
    <w:pPr>
      <w:spacing w:after="0"/>
      <w:ind w:left="240"/>
      <w:jc w:val="left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8478E"/>
    <w:pPr>
      <w:spacing w:after="0"/>
      <w:ind w:left="480"/>
      <w:jc w:val="left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8478E"/>
    <w:pPr>
      <w:spacing w:after="0"/>
      <w:ind w:left="72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8478E"/>
    <w:pPr>
      <w:spacing w:after="0"/>
      <w:ind w:left="96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8478E"/>
    <w:pPr>
      <w:spacing w:after="0"/>
      <w:ind w:left="12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8478E"/>
    <w:pPr>
      <w:spacing w:after="0"/>
      <w:ind w:left="144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8478E"/>
    <w:pPr>
      <w:spacing w:after="0"/>
      <w:ind w:left="168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8478E"/>
    <w:pPr>
      <w:spacing w:after="0"/>
      <w:ind w:left="1920"/>
      <w:jc w:val="left"/>
    </w:pPr>
    <w:rPr>
      <w:rFonts w:asciiTheme="minorHAnsi" w:hAnsiTheme="minorHAns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D33B0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33B0E"/>
    <w:rPr>
      <w:b/>
      <w:bCs/>
    </w:rPr>
  </w:style>
  <w:style w:type="character" w:styleId="Emphasis">
    <w:name w:val="Emphasis"/>
    <w:basedOn w:val="DefaultParagraphFont"/>
    <w:uiPriority w:val="20"/>
    <w:qFormat/>
    <w:rsid w:val="00D33B0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53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9B2"/>
    <w:rPr>
      <w:rFonts w:ascii="Times New Roman" w:eastAsiaTheme="minorEastAsia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4C50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4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6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7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33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1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3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9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0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5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2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2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6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7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2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tdora/boun_computer_vision_project_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atdora/Library/Group%20Containers/UBF8T346G9.Office/User%20Content.localized/Templates.localized/Re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508B2B-E4AA-5F4C-BA4F-DADEE4EAA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Report.dotx</Template>
  <TotalTime>0</TotalTime>
  <Pages>3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dora bayraktar</cp:lastModifiedBy>
  <cp:revision>2</cp:revision>
  <cp:lastPrinted>2025-06-12T10:34:00Z</cp:lastPrinted>
  <dcterms:created xsi:type="dcterms:W3CDTF">2025-11-12T16:09:00Z</dcterms:created>
  <dcterms:modified xsi:type="dcterms:W3CDTF">2025-11-12T16:09:00Z</dcterms:modified>
</cp:coreProperties>
</file>